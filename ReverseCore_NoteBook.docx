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bookmarkStart w:id="1" w:name="_GoBack"/>
    <w:bookmarkEnd w:id="1"/>
    <w:p w:rsidR="00AF0029" w:rsidRDefault="00303BAE"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EndPr/>
        <w:sdtContent>
          <w:r w:rsidR="00AF0029">
            <w:rPr>
              <w:rFonts w:ascii="Times New Roman" w:hAnsi="Times New Roman" w:cs="Times New Roman" w:hint="eastAsia"/>
              <w:b/>
              <w:spacing w:val="20"/>
              <w:sz w:val="30"/>
              <w:szCs w:val="30"/>
            </w:rPr>
            <w:t>物理隔离突破技术和工具的认识和探讨</w:t>
          </w:r>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Default="00AF0029" w:rsidP="00AF0029">
      <w:pPr>
        <w:pStyle w:val="1"/>
      </w:pPr>
      <w:r>
        <w:t>PE</w:t>
      </w:r>
      <w:r>
        <w:t>文件结构</w:t>
      </w:r>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pPr>
      <w:r>
        <w:rPr>
          <w:rFonts w:hint="eastAsia"/>
        </w:rPr>
        <w:lastRenderedPageBreak/>
        <w:t>PE</w:t>
      </w:r>
      <w:r>
        <w:rPr>
          <w:rFonts w:hint="eastAsia"/>
        </w:rPr>
        <w:t>头结构</w:t>
      </w:r>
    </w:p>
    <w:p w:rsidR="00AF0029" w:rsidRDefault="00AF0029" w:rsidP="00AF0029">
      <w:pPr>
        <w:pStyle w:val="3"/>
      </w:pPr>
      <w:r>
        <w:rPr>
          <w:rFonts w:hint="eastAsia"/>
        </w:rPr>
        <w:t>DOS</w:t>
      </w:r>
      <w:r>
        <w:rPr>
          <w:rFonts w:hint="eastAsia"/>
        </w:rPr>
        <w:t>头</w:t>
      </w:r>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r>
        <w:rPr>
          <w:rFonts w:hint="eastAsia"/>
        </w:rPr>
        <w:t>虚拟地址和文件偏移地址的换算（</w:t>
      </w:r>
      <w:r>
        <w:t>RVA</w:t>
      </w:r>
      <w:r>
        <w:t></w:t>
      </w:r>
      <w:r>
        <w:t>RAW</w:t>
      </w:r>
      <w:r>
        <w:rPr>
          <w:rFonts w:hint="eastAsia"/>
        </w:rPr>
        <w:t>）</w:t>
      </w:r>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r>
        <w:rPr>
          <w:rFonts w:hint="eastAsia"/>
        </w:rPr>
        <w:lastRenderedPageBreak/>
        <w:t>IAT</w:t>
      </w:r>
      <w:r>
        <w:rPr>
          <w:rFonts w:hint="eastAsia"/>
        </w:rPr>
        <w:t>（导入地址表）</w:t>
      </w:r>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pPr>
      <w:r>
        <w:rPr>
          <w:rFonts w:hint="eastAsia"/>
        </w:rPr>
        <w:t xml:space="preserve">notepad.exe </w:t>
      </w:r>
      <w:r>
        <w:rPr>
          <w:rFonts w:hint="eastAsia"/>
        </w:rPr>
        <w:t>练习</w:t>
      </w:r>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AF0029" w:rsidRDefault="00AF0029" w:rsidP="00AF0029">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AF0029">
      <w:pPr>
        <w:pStyle w:val="1"/>
      </w:pPr>
      <w:r>
        <w:rPr>
          <w:rFonts w:hint="eastAsia"/>
        </w:rPr>
        <w:t>运行时压缩（加壳）</w:t>
      </w:r>
    </w:p>
    <w:p w:rsidR="00AF0029" w:rsidRDefault="00AF0029" w:rsidP="00AF0029">
      <w:pPr>
        <w:pStyle w:val="af3"/>
      </w:pPr>
      <w:r>
        <w:rPr>
          <w:rFonts w:hint="eastAsia"/>
        </w:rPr>
        <w:t>UPX</w:t>
      </w:r>
      <w:proofErr w:type="gramStart"/>
      <w:r>
        <w:rPr>
          <w:rFonts w:hint="eastAsia"/>
        </w:rPr>
        <w:t>加壳特点</w:t>
      </w:r>
      <w:proofErr w:type="gramEnd"/>
      <w:r>
        <w:rPr>
          <w:rFonts w:hint="eastAsia"/>
        </w:rPr>
        <w:t>：</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pPr>
      <w:r>
        <w:rPr>
          <w:rFonts w:hint="eastAsia"/>
        </w:rPr>
        <w:t>UPX</w:t>
      </w:r>
      <w:r>
        <w:rPr>
          <w:rFonts w:hint="eastAsia"/>
        </w:rPr>
        <w:t>调试脱壳</w:t>
      </w:r>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pPr>
      <w:r>
        <w:rPr>
          <w:rFonts w:hint="eastAsia"/>
        </w:rPr>
        <w:t>跟踪代码和</w:t>
      </w:r>
      <w:r>
        <w:rPr>
          <w:rFonts w:hint="eastAsia"/>
        </w:rPr>
        <w:t>OEP</w:t>
      </w:r>
      <w:r>
        <w:rPr>
          <w:rFonts w:hint="eastAsia"/>
        </w:rPr>
        <w:t>定律</w:t>
      </w:r>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r>
        <w:rPr>
          <w:rFonts w:hint="eastAsia"/>
        </w:rPr>
        <w:t>修复</w:t>
      </w:r>
      <w:r>
        <w:rPr>
          <w:rFonts w:hint="eastAsia"/>
        </w:rPr>
        <w:t>IAT</w:t>
      </w:r>
    </w:p>
    <w:p w:rsidR="00AF0029" w:rsidRDefault="00AF0029" w:rsidP="00AF0029">
      <w:pPr>
        <w:pStyle w:val="af3"/>
      </w:pPr>
      <w:proofErr w:type="spellStart"/>
      <w:r>
        <w:rPr>
          <w:rFonts w:hint="eastAsia"/>
        </w:rPr>
        <w:t>ImportRCE</w:t>
      </w:r>
      <w:proofErr w:type="spellEnd"/>
      <w:r>
        <w:rPr>
          <w:rFonts w:hint="eastAsia"/>
        </w:rPr>
        <w:t>工具和</w:t>
      </w:r>
      <w:proofErr w:type="spellStart"/>
      <w:r>
        <w:rPr>
          <w:rFonts w:hint="eastAsia"/>
        </w:rPr>
        <w:t>Ollydump</w:t>
      </w:r>
      <w:proofErr w:type="spellEnd"/>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pPr>
      <w:r>
        <w:rPr>
          <w:rFonts w:hint="eastAsia"/>
        </w:rPr>
        <w:t>基地址重定位</w:t>
      </w:r>
    </w:p>
    <w:p w:rsidR="00AF0029" w:rsidRDefault="00AF0029" w:rsidP="00AF0029">
      <w:pPr>
        <w:pStyle w:val="af3"/>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r>
        <w:rPr>
          <w:rFonts w:hint="eastAsia"/>
        </w:rPr>
        <w:t>删除</w:t>
      </w:r>
      <w:r>
        <w:rPr>
          <w:rFonts w:hint="eastAsia"/>
        </w:rPr>
        <w:t>.</w:t>
      </w:r>
      <w:proofErr w:type="spellStart"/>
      <w:r>
        <w:rPr>
          <w:rFonts w:hint="eastAsia"/>
        </w:rPr>
        <w:t>reloc</w:t>
      </w:r>
      <w:proofErr w:type="spellEnd"/>
      <w:r>
        <w:rPr>
          <w:rFonts w:hint="eastAsia"/>
        </w:rPr>
        <w:t>节</w:t>
      </w:r>
    </w:p>
    <w:p w:rsidR="00AF0029" w:rsidRDefault="00AF0029" w:rsidP="00AF0029">
      <w:pPr>
        <w:pStyle w:val="1"/>
      </w:pPr>
      <w:proofErr w:type="spellStart"/>
      <w:r>
        <w:rPr>
          <w:rFonts w:hint="eastAsia"/>
        </w:rPr>
        <w:t>Upack</w:t>
      </w:r>
      <w:proofErr w:type="spellEnd"/>
      <w:r>
        <w:rPr>
          <w:rFonts w:hint="eastAsia"/>
        </w:rPr>
        <w:t xml:space="preserve"> PE</w:t>
      </w:r>
      <w:r>
        <w:rPr>
          <w:rFonts w:hint="eastAsia"/>
        </w:rPr>
        <w:t>文件头详细分析</w:t>
      </w:r>
    </w:p>
    <w:p w:rsidR="00AF0029" w:rsidRDefault="00AF0029" w:rsidP="00AF0029">
      <w:pPr>
        <w:pStyle w:val="af3"/>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p>
    <w:p w:rsidR="00AF0029" w:rsidRPr="00AF0029" w:rsidRDefault="00AF0029" w:rsidP="00AF0029"/>
    <w:p w:rsidR="00AF0029" w:rsidRDefault="00AF0029" w:rsidP="00AF0029">
      <w:pPr>
        <w:pStyle w:val="1"/>
      </w:pPr>
      <w:r>
        <w:rPr>
          <w:rFonts w:hint="eastAsia"/>
        </w:rPr>
        <w:t>内嵌补丁</w:t>
      </w:r>
    </w:p>
    <w:p w:rsidR="00AF0029" w:rsidRDefault="00AF0029" w:rsidP="00AF0029">
      <w:pPr>
        <w:pStyle w:val="af3"/>
      </w:pPr>
      <w:r>
        <w:rPr>
          <w:rFonts w:hint="eastAsia"/>
        </w:rPr>
        <w:t>这章重新看。</w:t>
      </w:r>
    </w:p>
    <w:p w:rsidR="00AF0029" w:rsidRDefault="00AF0029" w:rsidP="00AF0029">
      <w:pPr>
        <w:pStyle w:val="1"/>
      </w:pPr>
      <w:r>
        <w:t>Hook</w:t>
      </w:r>
    </w:p>
    <w:p w:rsidR="00AF0029" w:rsidRDefault="00AF0029" w:rsidP="00AF0029">
      <w:pPr>
        <w:pStyle w:val="1"/>
      </w:pPr>
      <w:r>
        <w:t>击键记录器</w:t>
      </w:r>
    </w:p>
    <w:p w:rsidR="00AF0029" w:rsidRDefault="00AF0029" w:rsidP="00AF0029">
      <w:pPr>
        <w:pStyle w:val="1"/>
      </w:pPr>
      <w:proofErr w:type="spellStart"/>
      <w:r>
        <w:t>Dll</w:t>
      </w:r>
      <w:proofErr w:type="spellEnd"/>
      <w:r>
        <w:t>注入</w:t>
      </w:r>
    </w:p>
    <w:p w:rsidR="00AF0029" w:rsidRPr="00AF0029" w:rsidRDefault="00AF0029" w:rsidP="00AF0029"/>
    <w:sectPr w:rsidR="00AF0029" w:rsidRPr="00AF0029" w:rsidSect="00E873EA">
      <w:headerReference w:type="default" r:id="rId31"/>
      <w:footerReference w:type="default" r:id="rId32"/>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3BAE" w:rsidRDefault="00303BAE" w:rsidP="00C3405E">
      <w:r>
        <w:separator/>
      </w:r>
    </w:p>
  </w:endnote>
  <w:endnote w:type="continuationSeparator" w:id="0">
    <w:p w:rsidR="00303BAE" w:rsidRDefault="00303BAE"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AD9" w:rsidRPr="00313671" w:rsidRDefault="00DC4AD9"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F208CE">
      <w:rPr>
        <w:rFonts w:ascii="微软雅黑" w:hAnsi="微软雅黑"/>
        <w:b/>
        <w:bCs/>
        <w:noProof/>
        <w:color w:val="335B74" w:themeColor="text2"/>
      </w:rPr>
      <w:t>8</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3BAE" w:rsidRDefault="00303BAE" w:rsidP="00C3405E">
      <w:r>
        <w:separator/>
      </w:r>
    </w:p>
  </w:footnote>
  <w:footnote w:type="continuationSeparator" w:id="0">
    <w:p w:rsidR="00303BAE" w:rsidRDefault="00303BAE"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AD9" w:rsidRDefault="00303BAE"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EndPr/>
      <w:sdtContent>
        <w:r w:rsidR="009911D6">
          <w:rPr>
            <w:rFonts w:ascii="微软雅黑" w:hAnsi="微软雅黑" w:hint="eastAsia"/>
            <w:b/>
            <w:color w:val="335B74" w:themeColor="text2"/>
            <w:lang w:val="zh-CN"/>
          </w:rPr>
          <w:t>物理隔离突破技术和工具的认识和探讨</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CA04D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0">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29">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8"/>
  </w:num>
  <w:num w:numId="3">
    <w:abstractNumId w:val="35"/>
  </w:num>
  <w:num w:numId="4">
    <w:abstractNumId w:val="4"/>
  </w:num>
  <w:num w:numId="5">
    <w:abstractNumId w:val="34"/>
  </w:num>
  <w:num w:numId="6">
    <w:abstractNumId w:val="0"/>
  </w:num>
  <w:num w:numId="7">
    <w:abstractNumId w:val="16"/>
  </w:num>
  <w:num w:numId="8">
    <w:abstractNumId w:val="33"/>
  </w:num>
  <w:num w:numId="9">
    <w:abstractNumId w:val="8"/>
  </w:num>
  <w:num w:numId="10">
    <w:abstractNumId w:val="19"/>
  </w:num>
  <w:num w:numId="11">
    <w:abstractNumId w:val="27"/>
  </w:num>
  <w:num w:numId="12">
    <w:abstractNumId w:val="32"/>
  </w:num>
  <w:num w:numId="13">
    <w:abstractNumId w:val="6"/>
  </w:num>
  <w:num w:numId="14">
    <w:abstractNumId w:val="13"/>
  </w:num>
  <w:num w:numId="15">
    <w:abstractNumId w:val="23"/>
  </w:num>
  <w:num w:numId="16">
    <w:abstractNumId w:val="22"/>
  </w:num>
  <w:num w:numId="17">
    <w:abstractNumId w:val="29"/>
  </w:num>
  <w:num w:numId="18">
    <w:abstractNumId w:val="21"/>
  </w:num>
  <w:num w:numId="19">
    <w:abstractNumId w:val="14"/>
  </w:num>
  <w:num w:numId="20">
    <w:abstractNumId w:val="20"/>
  </w:num>
  <w:num w:numId="21">
    <w:abstractNumId w:val="7"/>
  </w:num>
  <w:num w:numId="22">
    <w:abstractNumId w:val="26"/>
  </w:num>
  <w:num w:numId="23">
    <w:abstractNumId w:val="30"/>
  </w:num>
  <w:num w:numId="24">
    <w:abstractNumId w:val="12"/>
  </w:num>
  <w:num w:numId="25">
    <w:abstractNumId w:val="24"/>
  </w:num>
  <w:num w:numId="26">
    <w:abstractNumId w:val="1"/>
  </w:num>
  <w:num w:numId="27">
    <w:abstractNumId w:val="25"/>
  </w:num>
  <w:num w:numId="28">
    <w:abstractNumId w:val="31"/>
  </w:num>
  <w:num w:numId="29">
    <w:abstractNumId w:val="11"/>
  </w:num>
  <w:num w:numId="30">
    <w:abstractNumId w:val="2"/>
  </w:num>
  <w:num w:numId="31">
    <w:abstractNumId w:val="9"/>
  </w:num>
  <w:num w:numId="32">
    <w:abstractNumId w:val="36"/>
  </w:num>
  <w:num w:numId="33">
    <w:abstractNumId w:val="10"/>
  </w:num>
  <w:num w:numId="34">
    <w:abstractNumId w:val="15"/>
  </w:num>
  <w:num w:numId="35">
    <w:abstractNumId w:val="7"/>
  </w:num>
  <w:num w:numId="36">
    <w:abstractNumId w:val="7"/>
  </w:num>
  <w:num w:numId="37">
    <w:abstractNumId w:val="17"/>
  </w:num>
  <w:num w:numId="38">
    <w:abstractNumId w:val="3"/>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951"/>
    <w:rsid w:val="00011968"/>
    <w:rsid w:val="000134BD"/>
    <w:rsid w:val="00025A37"/>
    <w:rsid w:val="00031230"/>
    <w:rsid w:val="000316E3"/>
    <w:rsid w:val="00035A28"/>
    <w:rsid w:val="00036967"/>
    <w:rsid w:val="0003775A"/>
    <w:rsid w:val="00045D65"/>
    <w:rsid w:val="00054B7E"/>
    <w:rsid w:val="000627BC"/>
    <w:rsid w:val="0006292B"/>
    <w:rsid w:val="00062969"/>
    <w:rsid w:val="0006706E"/>
    <w:rsid w:val="00073325"/>
    <w:rsid w:val="000739E7"/>
    <w:rsid w:val="00075C54"/>
    <w:rsid w:val="000822EE"/>
    <w:rsid w:val="00082D40"/>
    <w:rsid w:val="00083143"/>
    <w:rsid w:val="000849DC"/>
    <w:rsid w:val="00087A61"/>
    <w:rsid w:val="000916F4"/>
    <w:rsid w:val="000A0403"/>
    <w:rsid w:val="000A0640"/>
    <w:rsid w:val="000A2FE1"/>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2584C"/>
    <w:rsid w:val="001377F8"/>
    <w:rsid w:val="001411EE"/>
    <w:rsid w:val="00145336"/>
    <w:rsid w:val="001463E4"/>
    <w:rsid w:val="00160705"/>
    <w:rsid w:val="001643B1"/>
    <w:rsid w:val="001728E5"/>
    <w:rsid w:val="00175284"/>
    <w:rsid w:val="0017547D"/>
    <w:rsid w:val="00175516"/>
    <w:rsid w:val="0017788D"/>
    <w:rsid w:val="0019226A"/>
    <w:rsid w:val="00194573"/>
    <w:rsid w:val="001A02DD"/>
    <w:rsid w:val="001A131D"/>
    <w:rsid w:val="001A47EB"/>
    <w:rsid w:val="001A6980"/>
    <w:rsid w:val="001A7594"/>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7A40"/>
    <w:rsid w:val="00207F85"/>
    <w:rsid w:val="00210B12"/>
    <w:rsid w:val="002320E4"/>
    <w:rsid w:val="0023694E"/>
    <w:rsid w:val="00254EE1"/>
    <w:rsid w:val="00257A70"/>
    <w:rsid w:val="00257E91"/>
    <w:rsid w:val="00261A03"/>
    <w:rsid w:val="0026716E"/>
    <w:rsid w:val="00270F96"/>
    <w:rsid w:val="00272244"/>
    <w:rsid w:val="00274FE8"/>
    <w:rsid w:val="00282177"/>
    <w:rsid w:val="00282310"/>
    <w:rsid w:val="00282F1D"/>
    <w:rsid w:val="00283B02"/>
    <w:rsid w:val="00290A0D"/>
    <w:rsid w:val="00297976"/>
    <w:rsid w:val="00297DDF"/>
    <w:rsid w:val="002B140B"/>
    <w:rsid w:val="002B384A"/>
    <w:rsid w:val="002B633B"/>
    <w:rsid w:val="002B7020"/>
    <w:rsid w:val="002D1F3A"/>
    <w:rsid w:val="002D6421"/>
    <w:rsid w:val="002D7E8F"/>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6A03"/>
    <w:rsid w:val="0035737E"/>
    <w:rsid w:val="00364B23"/>
    <w:rsid w:val="00366779"/>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5FDD"/>
    <w:rsid w:val="00407664"/>
    <w:rsid w:val="00411634"/>
    <w:rsid w:val="00413294"/>
    <w:rsid w:val="0041469B"/>
    <w:rsid w:val="004163BC"/>
    <w:rsid w:val="0041654B"/>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6FCD"/>
    <w:rsid w:val="004E7DF9"/>
    <w:rsid w:val="004F2857"/>
    <w:rsid w:val="004F38FC"/>
    <w:rsid w:val="004F461B"/>
    <w:rsid w:val="004F588E"/>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6E4E"/>
    <w:rsid w:val="00577C45"/>
    <w:rsid w:val="005900EE"/>
    <w:rsid w:val="00590A11"/>
    <w:rsid w:val="00592E54"/>
    <w:rsid w:val="0059610F"/>
    <w:rsid w:val="00596717"/>
    <w:rsid w:val="00596C17"/>
    <w:rsid w:val="005A03A9"/>
    <w:rsid w:val="005A158E"/>
    <w:rsid w:val="005A3CC1"/>
    <w:rsid w:val="005A58F9"/>
    <w:rsid w:val="005C375D"/>
    <w:rsid w:val="005C5B73"/>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E38"/>
    <w:rsid w:val="00653456"/>
    <w:rsid w:val="00654109"/>
    <w:rsid w:val="006546B2"/>
    <w:rsid w:val="006702B8"/>
    <w:rsid w:val="00672087"/>
    <w:rsid w:val="00673E0A"/>
    <w:rsid w:val="00677FD6"/>
    <w:rsid w:val="0068192B"/>
    <w:rsid w:val="00686CCD"/>
    <w:rsid w:val="00695FE3"/>
    <w:rsid w:val="006A1545"/>
    <w:rsid w:val="006A542D"/>
    <w:rsid w:val="006A6E85"/>
    <w:rsid w:val="006C0316"/>
    <w:rsid w:val="006C2ED1"/>
    <w:rsid w:val="006D1294"/>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B4F7E"/>
    <w:rsid w:val="007C355C"/>
    <w:rsid w:val="007D3093"/>
    <w:rsid w:val="007D3E74"/>
    <w:rsid w:val="007D7592"/>
    <w:rsid w:val="007E1375"/>
    <w:rsid w:val="007E5D60"/>
    <w:rsid w:val="007E643C"/>
    <w:rsid w:val="007E67EE"/>
    <w:rsid w:val="00801635"/>
    <w:rsid w:val="00806A68"/>
    <w:rsid w:val="0081474B"/>
    <w:rsid w:val="00814BEA"/>
    <w:rsid w:val="00816C79"/>
    <w:rsid w:val="008170D2"/>
    <w:rsid w:val="00817CC6"/>
    <w:rsid w:val="008201E6"/>
    <w:rsid w:val="00823E6A"/>
    <w:rsid w:val="008366AB"/>
    <w:rsid w:val="00840D46"/>
    <w:rsid w:val="00857170"/>
    <w:rsid w:val="008572A9"/>
    <w:rsid w:val="0086021E"/>
    <w:rsid w:val="0087467E"/>
    <w:rsid w:val="00881737"/>
    <w:rsid w:val="00885A7F"/>
    <w:rsid w:val="00886966"/>
    <w:rsid w:val="00891313"/>
    <w:rsid w:val="00893760"/>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29F4"/>
    <w:rsid w:val="008F3D05"/>
    <w:rsid w:val="008F5869"/>
    <w:rsid w:val="008F5BE6"/>
    <w:rsid w:val="008F6493"/>
    <w:rsid w:val="00900497"/>
    <w:rsid w:val="00900DCB"/>
    <w:rsid w:val="00902738"/>
    <w:rsid w:val="00905451"/>
    <w:rsid w:val="00906587"/>
    <w:rsid w:val="00922364"/>
    <w:rsid w:val="00925672"/>
    <w:rsid w:val="00932CDA"/>
    <w:rsid w:val="00941D8F"/>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7F29"/>
    <w:rsid w:val="009C199A"/>
    <w:rsid w:val="009C27C5"/>
    <w:rsid w:val="009C2968"/>
    <w:rsid w:val="009C2FD1"/>
    <w:rsid w:val="009C373A"/>
    <w:rsid w:val="009C5637"/>
    <w:rsid w:val="009D0351"/>
    <w:rsid w:val="009D0A95"/>
    <w:rsid w:val="009D4014"/>
    <w:rsid w:val="009D5C41"/>
    <w:rsid w:val="009D6465"/>
    <w:rsid w:val="009E490B"/>
    <w:rsid w:val="009E4E91"/>
    <w:rsid w:val="009E6D82"/>
    <w:rsid w:val="009E6DCD"/>
    <w:rsid w:val="009F36ED"/>
    <w:rsid w:val="00A00696"/>
    <w:rsid w:val="00A00CE0"/>
    <w:rsid w:val="00A02DC4"/>
    <w:rsid w:val="00A06B14"/>
    <w:rsid w:val="00A10559"/>
    <w:rsid w:val="00A13559"/>
    <w:rsid w:val="00A20054"/>
    <w:rsid w:val="00A24DEA"/>
    <w:rsid w:val="00A329AC"/>
    <w:rsid w:val="00A5494A"/>
    <w:rsid w:val="00A5541E"/>
    <w:rsid w:val="00A654CB"/>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211B"/>
    <w:rsid w:val="00AC714A"/>
    <w:rsid w:val="00AD2A82"/>
    <w:rsid w:val="00AD2D12"/>
    <w:rsid w:val="00AD45CF"/>
    <w:rsid w:val="00AE197F"/>
    <w:rsid w:val="00AE79B4"/>
    <w:rsid w:val="00AF0029"/>
    <w:rsid w:val="00AF5AD8"/>
    <w:rsid w:val="00AF5F26"/>
    <w:rsid w:val="00AF7288"/>
    <w:rsid w:val="00B002C5"/>
    <w:rsid w:val="00B02198"/>
    <w:rsid w:val="00B07F33"/>
    <w:rsid w:val="00B16C58"/>
    <w:rsid w:val="00B21A74"/>
    <w:rsid w:val="00B21EE7"/>
    <w:rsid w:val="00B22FE8"/>
    <w:rsid w:val="00B2338A"/>
    <w:rsid w:val="00B25B4D"/>
    <w:rsid w:val="00B342C9"/>
    <w:rsid w:val="00B34793"/>
    <w:rsid w:val="00B43FB0"/>
    <w:rsid w:val="00B45BB6"/>
    <w:rsid w:val="00B5799C"/>
    <w:rsid w:val="00B60793"/>
    <w:rsid w:val="00B6257E"/>
    <w:rsid w:val="00B724FF"/>
    <w:rsid w:val="00B741E5"/>
    <w:rsid w:val="00B82D53"/>
    <w:rsid w:val="00B8537D"/>
    <w:rsid w:val="00B85A17"/>
    <w:rsid w:val="00B8688C"/>
    <w:rsid w:val="00B917A9"/>
    <w:rsid w:val="00B9464E"/>
    <w:rsid w:val="00B97082"/>
    <w:rsid w:val="00BB25DB"/>
    <w:rsid w:val="00BB3794"/>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DCD"/>
    <w:rsid w:val="00C20F9C"/>
    <w:rsid w:val="00C22554"/>
    <w:rsid w:val="00C239E4"/>
    <w:rsid w:val="00C265B8"/>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7CD0"/>
    <w:rsid w:val="00CA3969"/>
    <w:rsid w:val="00CA47BE"/>
    <w:rsid w:val="00CB452C"/>
    <w:rsid w:val="00CB4E24"/>
    <w:rsid w:val="00CC0207"/>
    <w:rsid w:val="00CC4356"/>
    <w:rsid w:val="00CC60C7"/>
    <w:rsid w:val="00CD06E3"/>
    <w:rsid w:val="00CD2E9B"/>
    <w:rsid w:val="00CD52B2"/>
    <w:rsid w:val="00CE480C"/>
    <w:rsid w:val="00CE6EEB"/>
    <w:rsid w:val="00CF6257"/>
    <w:rsid w:val="00CF7A11"/>
    <w:rsid w:val="00D0475A"/>
    <w:rsid w:val="00D06284"/>
    <w:rsid w:val="00D1796B"/>
    <w:rsid w:val="00D229E2"/>
    <w:rsid w:val="00D273FB"/>
    <w:rsid w:val="00D45D56"/>
    <w:rsid w:val="00D465DB"/>
    <w:rsid w:val="00D50AE2"/>
    <w:rsid w:val="00D54BBF"/>
    <w:rsid w:val="00D552BD"/>
    <w:rsid w:val="00D6095E"/>
    <w:rsid w:val="00D6428D"/>
    <w:rsid w:val="00D71E1B"/>
    <w:rsid w:val="00D73210"/>
    <w:rsid w:val="00D7394A"/>
    <w:rsid w:val="00D7777B"/>
    <w:rsid w:val="00D80ED9"/>
    <w:rsid w:val="00D838FA"/>
    <w:rsid w:val="00D85365"/>
    <w:rsid w:val="00D86A6B"/>
    <w:rsid w:val="00D86E2A"/>
    <w:rsid w:val="00D92FC7"/>
    <w:rsid w:val="00D937E3"/>
    <w:rsid w:val="00D93AB5"/>
    <w:rsid w:val="00D94586"/>
    <w:rsid w:val="00D94F13"/>
    <w:rsid w:val="00DA31BD"/>
    <w:rsid w:val="00DA6705"/>
    <w:rsid w:val="00DB1B23"/>
    <w:rsid w:val="00DB4256"/>
    <w:rsid w:val="00DB4BFD"/>
    <w:rsid w:val="00DC0FAF"/>
    <w:rsid w:val="00DC3143"/>
    <w:rsid w:val="00DC4AD9"/>
    <w:rsid w:val="00DD3093"/>
    <w:rsid w:val="00DD61D6"/>
    <w:rsid w:val="00DF5A9A"/>
    <w:rsid w:val="00E0085B"/>
    <w:rsid w:val="00E035A1"/>
    <w:rsid w:val="00E0477F"/>
    <w:rsid w:val="00E10B54"/>
    <w:rsid w:val="00E156B3"/>
    <w:rsid w:val="00E34DF4"/>
    <w:rsid w:val="00E34FA4"/>
    <w:rsid w:val="00E36A34"/>
    <w:rsid w:val="00E472E6"/>
    <w:rsid w:val="00E50B8C"/>
    <w:rsid w:val="00E51C6D"/>
    <w:rsid w:val="00E56EEE"/>
    <w:rsid w:val="00E57827"/>
    <w:rsid w:val="00E60871"/>
    <w:rsid w:val="00E60B10"/>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F86"/>
    <w:rsid w:val="00ED20D0"/>
    <w:rsid w:val="00ED3075"/>
    <w:rsid w:val="00ED4FE9"/>
    <w:rsid w:val="00EE070C"/>
    <w:rsid w:val="00EE0A37"/>
    <w:rsid w:val="00EE5366"/>
    <w:rsid w:val="00EE6877"/>
    <w:rsid w:val="00EE77C5"/>
    <w:rsid w:val="00EF1744"/>
    <w:rsid w:val="00EF31CB"/>
    <w:rsid w:val="00EF6F43"/>
    <w:rsid w:val="00F01293"/>
    <w:rsid w:val="00F03ABB"/>
    <w:rsid w:val="00F12D0E"/>
    <w:rsid w:val="00F13A91"/>
    <w:rsid w:val="00F14D79"/>
    <w:rsid w:val="00F208CE"/>
    <w:rsid w:val="00F22B7A"/>
    <w:rsid w:val="00F243E2"/>
    <w:rsid w:val="00F245C1"/>
    <w:rsid w:val="00F30071"/>
    <w:rsid w:val="00F43D25"/>
    <w:rsid w:val="00F475EE"/>
    <w:rsid w:val="00F52916"/>
    <w:rsid w:val="00F54494"/>
    <w:rsid w:val="00F64A22"/>
    <w:rsid w:val="00F678A9"/>
    <w:rsid w:val="00F70C81"/>
    <w:rsid w:val="00F71295"/>
    <w:rsid w:val="00F71D69"/>
    <w:rsid w:val="00F71EA1"/>
    <w:rsid w:val="00F774AF"/>
    <w:rsid w:val="00F77F2C"/>
    <w:rsid w:val="00F85B10"/>
    <w:rsid w:val="00F866F0"/>
    <w:rsid w:val="00F95178"/>
    <w:rsid w:val="00FA4135"/>
    <w:rsid w:val="00FB0F48"/>
    <w:rsid w:val="00FB3C44"/>
    <w:rsid w:val="00FC5F12"/>
    <w:rsid w:val="00FD21E2"/>
    <w:rsid w:val="00FD4B56"/>
    <w:rsid w:val="00FD5371"/>
    <w:rsid w:val="00FD6DA8"/>
    <w:rsid w:val="00FE2922"/>
    <w:rsid w:val="00FE3C49"/>
    <w:rsid w:val="00FE6E4D"/>
    <w:rsid w:val="00FF1022"/>
    <w:rsid w:val="00FF21EE"/>
    <w:rsid w:val="00FF371E"/>
    <w:rsid w:val="00FF5371"/>
    <w:rsid w:val="00FF5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08CE"/>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F208CE"/>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F208CE"/>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F208CE"/>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F208CE"/>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F208CE"/>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F208CE"/>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F208CE"/>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F208CE"/>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F208CE"/>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F208CE"/>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208CE"/>
  </w:style>
  <w:style w:type="paragraph" w:styleId="a3">
    <w:name w:val="header"/>
    <w:basedOn w:val="a"/>
    <w:link w:val="Char"/>
    <w:uiPriority w:val="99"/>
    <w:unhideWhenUsed/>
    <w:rsid w:val="00F208CE"/>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F208CE"/>
    <w:rPr>
      <w:rFonts w:asciiTheme="minorHAnsi" w:eastAsia="微软雅黑" w:hAnsiTheme="minorHAnsi" w:cstheme="minorBidi"/>
      <w:kern w:val="2"/>
      <w:sz w:val="18"/>
      <w:szCs w:val="18"/>
    </w:rPr>
  </w:style>
  <w:style w:type="paragraph" w:styleId="a4">
    <w:name w:val="footer"/>
    <w:basedOn w:val="a"/>
    <w:link w:val="Char0"/>
    <w:uiPriority w:val="99"/>
    <w:unhideWhenUsed/>
    <w:rsid w:val="00F208CE"/>
    <w:pPr>
      <w:tabs>
        <w:tab w:val="center" w:pos="4153"/>
        <w:tab w:val="right" w:pos="8306"/>
      </w:tabs>
      <w:snapToGrid w:val="0"/>
      <w:jc w:val="left"/>
    </w:pPr>
    <w:rPr>
      <w:szCs w:val="18"/>
    </w:rPr>
  </w:style>
  <w:style w:type="character" w:customStyle="1" w:styleId="Char0">
    <w:name w:val="页脚 Char"/>
    <w:basedOn w:val="a0"/>
    <w:link w:val="a4"/>
    <w:uiPriority w:val="99"/>
    <w:rsid w:val="00F208CE"/>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F208CE"/>
    <w:rPr>
      <w:szCs w:val="18"/>
    </w:rPr>
  </w:style>
  <w:style w:type="character" w:customStyle="1" w:styleId="Char1">
    <w:name w:val="批注框文本 Char"/>
    <w:basedOn w:val="a0"/>
    <w:link w:val="a5"/>
    <w:uiPriority w:val="99"/>
    <w:semiHidden/>
    <w:rsid w:val="00F208CE"/>
    <w:rPr>
      <w:rFonts w:asciiTheme="minorHAnsi" w:eastAsia="微软雅黑" w:hAnsiTheme="minorHAnsi" w:cstheme="minorBidi"/>
      <w:kern w:val="2"/>
      <w:sz w:val="18"/>
      <w:szCs w:val="18"/>
    </w:rPr>
  </w:style>
  <w:style w:type="character" w:customStyle="1" w:styleId="1Char">
    <w:name w:val="标题 1 Char"/>
    <w:basedOn w:val="a0"/>
    <w:link w:val="1"/>
    <w:uiPriority w:val="9"/>
    <w:rsid w:val="00F208CE"/>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F208CE"/>
    <w:rPr>
      <w:rFonts w:ascii="Times New Roman" w:hAnsi="Cambria"/>
      <w:b/>
      <w:bCs/>
      <w:color w:val="2683C6"/>
      <w:kern w:val="2"/>
      <w:sz w:val="24"/>
      <w:szCs w:val="32"/>
    </w:rPr>
  </w:style>
  <w:style w:type="character" w:customStyle="1" w:styleId="3Char">
    <w:name w:val="标题 3 Char"/>
    <w:basedOn w:val="a0"/>
    <w:link w:val="3"/>
    <w:uiPriority w:val="9"/>
    <w:rsid w:val="00F208CE"/>
    <w:rPr>
      <w:rFonts w:ascii="Times New Roman" w:eastAsia="微软雅黑"/>
      <w:b/>
      <w:bCs/>
      <w:color w:val="1CADE4"/>
      <w:kern w:val="2"/>
      <w:sz w:val="21"/>
      <w:szCs w:val="32"/>
    </w:rPr>
  </w:style>
  <w:style w:type="character" w:customStyle="1" w:styleId="4Char">
    <w:name w:val="标题 4 Char"/>
    <w:basedOn w:val="a0"/>
    <w:link w:val="4"/>
    <w:uiPriority w:val="9"/>
    <w:rsid w:val="00F208CE"/>
    <w:rPr>
      <w:rFonts w:ascii="Cambria" w:hAnsi="Cambria"/>
      <w:b/>
      <w:bCs/>
      <w:color w:val="33CCFF"/>
      <w:kern w:val="2"/>
      <w:sz w:val="21"/>
      <w:szCs w:val="28"/>
    </w:rPr>
  </w:style>
  <w:style w:type="character" w:customStyle="1" w:styleId="5Char">
    <w:name w:val="标题 5 Char"/>
    <w:basedOn w:val="a0"/>
    <w:link w:val="5"/>
    <w:uiPriority w:val="9"/>
    <w:semiHidden/>
    <w:rsid w:val="00F208CE"/>
    <w:rPr>
      <w:rFonts w:eastAsia="微软雅黑" w:cstheme="minorBidi"/>
      <w:b/>
      <w:bCs/>
      <w:kern w:val="2"/>
      <w:sz w:val="28"/>
      <w:szCs w:val="28"/>
    </w:rPr>
  </w:style>
  <w:style w:type="character" w:customStyle="1" w:styleId="6Char">
    <w:name w:val="标题 6 Char"/>
    <w:basedOn w:val="a0"/>
    <w:link w:val="6"/>
    <w:uiPriority w:val="9"/>
    <w:semiHidden/>
    <w:rsid w:val="00F208CE"/>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F208CE"/>
    <w:rPr>
      <w:rFonts w:eastAsia="微软雅黑" w:cstheme="minorBidi"/>
      <w:b/>
      <w:bCs/>
      <w:kern w:val="2"/>
      <w:sz w:val="24"/>
      <w:szCs w:val="22"/>
    </w:rPr>
  </w:style>
  <w:style w:type="character" w:customStyle="1" w:styleId="8Char">
    <w:name w:val="标题 8 Char"/>
    <w:basedOn w:val="a0"/>
    <w:link w:val="8"/>
    <w:uiPriority w:val="9"/>
    <w:semiHidden/>
    <w:rsid w:val="00F208CE"/>
    <w:rPr>
      <w:rFonts w:ascii="Cambria" w:eastAsia="微软雅黑" w:hAnsi="Cambria" w:cstheme="minorBidi"/>
      <w:kern w:val="2"/>
      <w:sz w:val="24"/>
      <w:szCs w:val="22"/>
    </w:rPr>
  </w:style>
  <w:style w:type="character" w:customStyle="1" w:styleId="9Char">
    <w:name w:val="标题 9 Char"/>
    <w:basedOn w:val="a0"/>
    <w:link w:val="9"/>
    <w:uiPriority w:val="9"/>
    <w:semiHidden/>
    <w:rsid w:val="00F208CE"/>
    <w:rPr>
      <w:rFonts w:ascii="Cambria" w:eastAsia="微软雅黑" w:hAnsi="Cambria" w:cstheme="minorBidi"/>
      <w:kern w:val="2"/>
      <w:sz w:val="18"/>
      <w:szCs w:val="21"/>
    </w:rPr>
  </w:style>
  <w:style w:type="paragraph" w:styleId="a6">
    <w:name w:val="No Spacing"/>
    <w:link w:val="Char2"/>
    <w:uiPriority w:val="1"/>
    <w:qFormat/>
    <w:rsid w:val="00F208CE"/>
    <w:rPr>
      <w:sz w:val="22"/>
      <w:szCs w:val="22"/>
    </w:rPr>
  </w:style>
  <w:style w:type="character" w:customStyle="1" w:styleId="Char2">
    <w:name w:val="无间隔 Char"/>
    <w:basedOn w:val="a0"/>
    <w:link w:val="a6"/>
    <w:uiPriority w:val="1"/>
    <w:rsid w:val="00F208CE"/>
    <w:rPr>
      <w:sz w:val="22"/>
      <w:szCs w:val="22"/>
    </w:rPr>
  </w:style>
  <w:style w:type="paragraph" w:styleId="a7">
    <w:name w:val="Intense Quote"/>
    <w:basedOn w:val="a"/>
    <w:next w:val="a"/>
    <w:link w:val="Char3"/>
    <w:uiPriority w:val="30"/>
    <w:qFormat/>
    <w:rsid w:val="00F208CE"/>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F208CE"/>
    <w:rPr>
      <w:rFonts w:eastAsia="微软雅黑" w:cstheme="minorBidi"/>
      <w:b/>
      <w:bCs/>
      <w:i/>
      <w:iCs/>
      <w:color w:val="4F81BD"/>
      <w:kern w:val="2"/>
      <w:sz w:val="18"/>
      <w:szCs w:val="22"/>
    </w:rPr>
  </w:style>
  <w:style w:type="paragraph" w:styleId="a8">
    <w:name w:val="caption"/>
    <w:basedOn w:val="a"/>
    <w:next w:val="a"/>
    <w:uiPriority w:val="35"/>
    <w:unhideWhenUsed/>
    <w:qFormat/>
    <w:rsid w:val="00F208CE"/>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F208CE"/>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F208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F208CE"/>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F208CE"/>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F208CE"/>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F208CE"/>
    <w:pPr>
      <w:ind w:left="420"/>
      <w:jc w:val="left"/>
    </w:pPr>
    <w:rPr>
      <w:rFonts w:cstheme="minorHAnsi"/>
      <w:i/>
      <w:iCs/>
      <w:sz w:val="20"/>
      <w:szCs w:val="20"/>
    </w:rPr>
  </w:style>
  <w:style w:type="character" w:styleId="aa">
    <w:name w:val="Hyperlink"/>
    <w:basedOn w:val="a0"/>
    <w:uiPriority w:val="99"/>
    <w:unhideWhenUsed/>
    <w:rsid w:val="00F208CE"/>
    <w:rPr>
      <w:color w:val="0000FF"/>
      <w:u w:val="single"/>
    </w:rPr>
  </w:style>
  <w:style w:type="paragraph" w:styleId="40">
    <w:name w:val="toc 4"/>
    <w:basedOn w:val="a"/>
    <w:next w:val="a"/>
    <w:autoRedefine/>
    <w:uiPriority w:val="39"/>
    <w:unhideWhenUsed/>
    <w:rsid w:val="00F208CE"/>
    <w:pPr>
      <w:ind w:left="630"/>
      <w:jc w:val="left"/>
    </w:pPr>
    <w:rPr>
      <w:rFonts w:cstheme="minorHAnsi"/>
      <w:szCs w:val="18"/>
    </w:rPr>
  </w:style>
  <w:style w:type="paragraph" w:styleId="50">
    <w:name w:val="toc 5"/>
    <w:basedOn w:val="a"/>
    <w:next w:val="a"/>
    <w:autoRedefine/>
    <w:uiPriority w:val="39"/>
    <w:unhideWhenUsed/>
    <w:rsid w:val="00F208CE"/>
    <w:pPr>
      <w:ind w:left="840"/>
      <w:jc w:val="left"/>
    </w:pPr>
    <w:rPr>
      <w:rFonts w:cstheme="minorHAnsi"/>
      <w:szCs w:val="18"/>
    </w:rPr>
  </w:style>
  <w:style w:type="paragraph" w:styleId="60">
    <w:name w:val="toc 6"/>
    <w:basedOn w:val="a"/>
    <w:next w:val="a"/>
    <w:autoRedefine/>
    <w:uiPriority w:val="39"/>
    <w:unhideWhenUsed/>
    <w:rsid w:val="00F208CE"/>
    <w:pPr>
      <w:ind w:left="1050"/>
      <w:jc w:val="left"/>
    </w:pPr>
    <w:rPr>
      <w:rFonts w:cstheme="minorHAnsi"/>
      <w:szCs w:val="18"/>
    </w:rPr>
  </w:style>
  <w:style w:type="paragraph" w:styleId="70">
    <w:name w:val="toc 7"/>
    <w:basedOn w:val="a"/>
    <w:next w:val="a"/>
    <w:autoRedefine/>
    <w:uiPriority w:val="39"/>
    <w:unhideWhenUsed/>
    <w:rsid w:val="00F208CE"/>
    <w:pPr>
      <w:ind w:left="1260"/>
      <w:jc w:val="left"/>
    </w:pPr>
    <w:rPr>
      <w:rFonts w:cstheme="minorHAnsi"/>
      <w:szCs w:val="18"/>
    </w:rPr>
  </w:style>
  <w:style w:type="paragraph" w:styleId="80">
    <w:name w:val="toc 8"/>
    <w:basedOn w:val="a"/>
    <w:next w:val="a"/>
    <w:autoRedefine/>
    <w:uiPriority w:val="39"/>
    <w:unhideWhenUsed/>
    <w:rsid w:val="00F208CE"/>
    <w:pPr>
      <w:ind w:left="1470"/>
      <w:jc w:val="left"/>
    </w:pPr>
    <w:rPr>
      <w:rFonts w:cstheme="minorHAnsi"/>
      <w:szCs w:val="18"/>
    </w:rPr>
  </w:style>
  <w:style w:type="paragraph" w:styleId="90">
    <w:name w:val="toc 9"/>
    <w:basedOn w:val="a"/>
    <w:next w:val="a"/>
    <w:autoRedefine/>
    <w:uiPriority w:val="39"/>
    <w:unhideWhenUsed/>
    <w:rsid w:val="00F208CE"/>
    <w:pPr>
      <w:ind w:left="1680"/>
      <w:jc w:val="left"/>
    </w:pPr>
    <w:rPr>
      <w:rFonts w:cstheme="minorHAnsi"/>
      <w:szCs w:val="18"/>
    </w:rPr>
  </w:style>
  <w:style w:type="character" w:styleId="ab">
    <w:name w:val="Placeholder Text"/>
    <w:basedOn w:val="a0"/>
    <w:uiPriority w:val="99"/>
    <w:semiHidden/>
    <w:rsid w:val="00F208CE"/>
    <w:rPr>
      <w:color w:val="808080"/>
    </w:rPr>
  </w:style>
  <w:style w:type="paragraph" w:styleId="ac">
    <w:name w:val="Document Map"/>
    <w:basedOn w:val="a"/>
    <w:link w:val="Char4"/>
    <w:uiPriority w:val="99"/>
    <w:semiHidden/>
    <w:unhideWhenUsed/>
    <w:rsid w:val="00F208CE"/>
    <w:rPr>
      <w:rFonts w:ascii="宋体"/>
      <w:szCs w:val="18"/>
    </w:rPr>
  </w:style>
  <w:style w:type="character" w:customStyle="1" w:styleId="Char4">
    <w:name w:val="文档结构图 Char"/>
    <w:basedOn w:val="a0"/>
    <w:link w:val="ac"/>
    <w:uiPriority w:val="99"/>
    <w:semiHidden/>
    <w:rsid w:val="00F208CE"/>
    <w:rPr>
      <w:rFonts w:ascii="宋体" w:eastAsia="微软雅黑" w:hAnsiTheme="minorHAnsi" w:cstheme="minorBidi"/>
      <w:kern w:val="2"/>
      <w:sz w:val="18"/>
      <w:szCs w:val="18"/>
    </w:rPr>
  </w:style>
  <w:style w:type="paragraph" w:styleId="ad">
    <w:name w:val="Subtitle"/>
    <w:basedOn w:val="a"/>
    <w:link w:val="Char5"/>
    <w:uiPriority w:val="11"/>
    <w:qFormat/>
    <w:rsid w:val="00F208CE"/>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F208CE"/>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F208CE"/>
    <w:pPr>
      <w:widowControl/>
      <w:jc w:val="left"/>
    </w:pPr>
    <w:rPr>
      <w:color w:val="335B74" w:themeColor="text2"/>
      <w:kern w:val="0"/>
      <w:sz w:val="72"/>
      <w:szCs w:val="72"/>
    </w:rPr>
  </w:style>
  <w:style w:type="character" w:customStyle="1" w:styleId="Char6">
    <w:name w:val="标题 Char"/>
    <w:basedOn w:val="a0"/>
    <w:link w:val="ae"/>
    <w:uiPriority w:val="10"/>
    <w:rsid w:val="00F208CE"/>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F208CE"/>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F208CE"/>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F208CE"/>
    <w:pPr>
      <w:ind w:firstLineChars="200" w:firstLine="420"/>
    </w:pPr>
  </w:style>
  <w:style w:type="character" w:styleId="af2">
    <w:name w:val="page number"/>
    <w:basedOn w:val="a0"/>
    <w:uiPriority w:val="99"/>
    <w:unhideWhenUsed/>
    <w:rsid w:val="00F208CE"/>
    <w:rPr>
      <w:rFonts w:eastAsiaTheme="minorEastAsia" w:cstheme="minorBidi"/>
      <w:bCs w:val="0"/>
      <w:iCs w:val="0"/>
      <w:szCs w:val="22"/>
      <w:lang w:eastAsia="zh-CN"/>
    </w:rPr>
  </w:style>
  <w:style w:type="paragraph" w:customStyle="1" w:styleId="af3">
    <w:name w:val="文档正文"/>
    <w:link w:val="Char7"/>
    <w:qFormat/>
    <w:rsid w:val="00F208CE"/>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F208CE"/>
    <w:rPr>
      <w:rFonts w:ascii="Times New Roman" w:hAnsi="Times New Roman"/>
      <w:kern w:val="2"/>
      <w:sz w:val="21"/>
      <w:szCs w:val="24"/>
    </w:rPr>
  </w:style>
  <w:style w:type="table" w:customStyle="1" w:styleId="4-11">
    <w:name w:val="网格表 4 - 着色 11"/>
    <w:basedOn w:val="a1"/>
    <w:uiPriority w:val="49"/>
    <w:rsid w:val="00F208CE"/>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F208CE"/>
    <w:rPr>
      <w:sz w:val="21"/>
      <w:szCs w:val="21"/>
    </w:rPr>
  </w:style>
  <w:style w:type="paragraph" w:styleId="af5">
    <w:name w:val="annotation text"/>
    <w:basedOn w:val="a"/>
    <w:link w:val="Char8"/>
    <w:uiPriority w:val="99"/>
    <w:semiHidden/>
    <w:unhideWhenUsed/>
    <w:rsid w:val="00F208CE"/>
    <w:pPr>
      <w:jc w:val="left"/>
    </w:pPr>
  </w:style>
  <w:style w:type="character" w:customStyle="1" w:styleId="Char8">
    <w:name w:val="批注文字 Char"/>
    <w:basedOn w:val="a0"/>
    <w:link w:val="af5"/>
    <w:uiPriority w:val="99"/>
    <w:semiHidden/>
    <w:rsid w:val="00F208CE"/>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F208CE"/>
    <w:rPr>
      <w:b/>
      <w:bCs/>
    </w:rPr>
  </w:style>
  <w:style w:type="character" w:customStyle="1" w:styleId="Char9">
    <w:name w:val="批注主题 Char"/>
    <w:basedOn w:val="Char8"/>
    <w:link w:val="af6"/>
    <w:uiPriority w:val="99"/>
    <w:semiHidden/>
    <w:rsid w:val="00F208CE"/>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F208CE"/>
    <w:rPr>
      <w:color w:val="B26B02" w:themeColor="followedHyperlink"/>
      <w:u w:val="single"/>
    </w:rPr>
  </w:style>
  <w:style w:type="character" w:styleId="af8">
    <w:name w:val="Strong"/>
    <w:basedOn w:val="a0"/>
    <w:uiPriority w:val="22"/>
    <w:qFormat/>
    <w:rsid w:val="00F208CE"/>
    <w:rPr>
      <w:b/>
      <w:bCs/>
    </w:rPr>
  </w:style>
  <w:style w:type="table" w:customStyle="1" w:styleId="PlainTable1">
    <w:name w:val="Plain Table 1"/>
    <w:basedOn w:val="a1"/>
    <w:uiPriority w:val="41"/>
    <w:rsid w:val="00F208C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F208C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F208CE"/>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F208CE"/>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F208CE"/>
    <w:rPr>
      <w:rFonts w:ascii="Times New Roman" w:eastAsia="黑体" w:hAnsi="Times New Roman"/>
      <w:b/>
      <w:i/>
      <w:color w:val="2683C6"/>
      <w:kern w:val="2"/>
      <w:sz w:val="18"/>
      <w:szCs w:val="22"/>
    </w:rPr>
  </w:style>
  <w:style w:type="table" w:customStyle="1" w:styleId="afa">
    <w:name w:val="标题行表格样式"/>
    <w:basedOn w:val="a1"/>
    <w:uiPriority w:val="99"/>
    <w:rsid w:val="00F208CE"/>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F208CE"/>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F208CE"/>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F208CE"/>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08CE"/>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F208CE"/>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F208CE"/>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F208CE"/>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F208CE"/>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F208CE"/>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F208CE"/>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F208CE"/>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F208CE"/>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F208CE"/>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F208CE"/>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208CE"/>
  </w:style>
  <w:style w:type="paragraph" w:styleId="a3">
    <w:name w:val="header"/>
    <w:basedOn w:val="a"/>
    <w:link w:val="Char"/>
    <w:uiPriority w:val="99"/>
    <w:unhideWhenUsed/>
    <w:rsid w:val="00F208CE"/>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F208CE"/>
    <w:rPr>
      <w:rFonts w:asciiTheme="minorHAnsi" w:eastAsia="微软雅黑" w:hAnsiTheme="minorHAnsi" w:cstheme="minorBidi"/>
      <w:kern w:val="2"/>
      <w:sz w:val="18"/>
      <w:szCs w:val="18"/>
    </w:rPr>
  </w:style>
  <w:style w:type="paragraph" w:styleId="a4">
    <w:name w:val="footer"/>
    <w:basedOn w:val="a"/>
    <w:link w:val="Char0"/>
    <w:uiPriority w:val="99"/>
    <w:unhideWhenUsed/>
    <w:rsid w:val="00F208CE"/>
    <w:pPr>
      <w:tabs>
        <w:tab w:val="center" w:pos="4153"/>
        <w:tab w:val="right" w:pos="8306"/>
      </w:tabs>
      <w:snapToGrid w:val="0"/>
      <w:jc w:val="left"/>
    </w:pPr>
    <w:rPr>
      <w:szCs w:val="18"/>
    </w:rPr>
  </w:style>
  <w:style w:type="character" w:customStyle="1" w:styleId="Char0">
    <w:name w:val="页脚 Char"/>
    <w:basedOn w:val="a0"/>
    <w:link w:val="a4"/>
    <w:uiPriority w:val="99"/>
    <w:rsid w:val="00F208CE"/>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F208CE"/>
    <w:rPr>
      <w:szCs w:val="18"/>
    </w:rPr>
  </w:style>
  <w:style w:type="character" w:customStyle="1" w:styleId="Char1">
    <w:name w:val="批注框文本 Char"/>
    <w:basedOn w:val="a0"/>
    <w:link w:val="a5"/>
    <w:uiPriority w:val="99"/>
    <w:semiHidden/>
    <w:rsid w:val="00F208CE"/>
    <w:rPr>
      <w:rFonts w:asciiTheme="minorHAnsi" w:eastAsia="微软雅黑" w:hAnsiTheme="minorHAnsi" w:cstheme="minorBidi"/>
      <w:kern w:val="2"/>
      <w:sz w:val="18"/>
      <w:szCs w:val="18"/>
    </w:rPr>
  </w:style>
  <w:style w:type="character" w:customStyle="1" w:styleId="1Char">
    <w:name w:val="标题 1 Char"/>
    <w:basedOn w:val="a0"/>
    <w:link w:val="1"/>
    <w:uiPriority w:val="9"/>
    <w:rsid w:val="00F208CE"/>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F208CE"/>
    <w:rPr>
      <w:rFonts w:ascii="Times New Roman" w:hAnsi="Cambria"/>
      <w:b/>
      <w:bCs/>
      <w:color w:val="2683C6"/>
      <w:kern w:val="2"/>
      <w:sz w:val="24"/>
      <w:szCs w:val="32"/>
    </w:rPr>
  </w:style>
  <w:style w:type="character" w:customStyle="1" w:styleId="3Char">
    <w:name w:val="标题 3 Char"/>
    <w:basedOn w:val="a0"/>
    <w:link w:val="3"/>
    <w:uiPriority w:val="9"/>
    <w:rsid w:val="00F208CE"/>
    <w:rPr>
      <w:rFonts w:ascii="Times New Roman" w:eastAsia="微软雅黑"/>
      <w:b/>
      <w:bCs/>
      <w:color w:val="1CADE4"/>
      <w:kern w:val="2"/>
      <w:sz w:val="21"/>
      <w:szCs w:val="32"/>
    </w:rPr>
  </w:style>
  <w:style w:type="character" w:customStyle="1" w:styleId="4Char">
    <w:name w:val="标题 4 Char"/>
    <w:basedOn w:val="a0"/>
    <w:link w:val="4"/>
    <w:uiPriority w:val="9"/>
    <w:rsid w:val="00F208CE"/>
    <w:rPr>
      <w:rFonts w:ascii="Cambria" w:hAnsi="Cambria"/>
      <w:b/>
      <w:bCs/>
      <w:color w:val="33CCFF"/>
      <w:kern w:val="2"/>
      <w:sz w:val="21"/>
      <w:szCs w:val="28"/>
    </w:rPr>
  </w:style>
  <w:style w:type="character" w:customStyle="1" w:styleId="5Char">
    <w:name w:val="标题 5 Char"/>
    <w:basedOn w:val="a0"/>
    <w:link w:val="5"/>
    <w:uiPriority w:val="9"/>
    <w:semiHidden/>
    <w:rsid w:val="00F208CE"/>
    <w:rPr>
      <w:rFonts w:eastAsia="微软雅黑" w:cstheme="minorBidi"/>
      <w:b/>
      <w:bCs/>
      <w:kern w:val="2"/>
      <w:sz w:val="28"/>
      <w:szCs w:val="28"/>
    </w:rPr>
  </w:style>
  <w:style w:type="character" w:customStyle="1" w:styleId="6Char">
    <w:name w:val="标题 6 Char"/>
    <w:basedOn w:val="a0"/>
    <w:link w:val="6"/>
    <w:uiPriority w:val="9"/>
    <w:semiHidden/>
    <w:rsid w:val="00F208CE"/>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F208CE"/>
    <w:rPr>
      <w:rFonts w:eastAsia="微软雅黑" w:cstheme="minorBidi"/>
      <w:b/>
      <w:bCs/>
      <w:kern w:val="2"/>
      <w:sz w:val="24"/>
      <w:szCs w:val="22"/>
    </w:rPr>
  </w:style>
  <w:style w:type="character" w:customStyle="1" w:styleId="8Char">
    <w:name w:val="标题 8 Char"/>
    <w:basedOn w:val="a0"/>
    <w:link w:val="8"/>
    <w:uiPriority w:val="9"/>
    <w:semiHidden/>
    <w:rsid w:val="00F208CE"/>
    <w:rPr>
      <w:rFonts w:ascii="Cambria" w:eastAsia="微软雅黑" w:hAnsi="Cambria" w:cstheme="minorBidi"/>
      <w:kern w:val="2"/>
      <w:sz w:val="24"/>
      <w:szCs w:val="22"/>
    </w:rPr>
  </w:style>
  <w:style w:type="character" w:customStyle="1" w:styleId="9Char">
    <w:name w:val="标题 9 Char"/>
    <w:basedOn w:val="a0"/>
    <w:link w:val="9"/>
    <w:uiPriority w:val="9"/>
    <w:semiHidden/>
    <w:rsid w:val="00F208CE"/>
    <w:rPr>
      <w:rFonts w:ascii="Cambria" w:eastAsia="微软雅黑" w:hAnsi="Cambria" w:cstheme="minorBidi"/>
      <w:kern w:val="2"/>
      <w:sz w:val="18"/>
      <w:szCs w:val="21"/>
    </w:rPr>
  </w:style>
  <w:style w:type="paragraph" w:styleId="a6">
    <w:name w:val="No Spacing"/>
    <w:link w:val="Char2"/>
    <w:uiPriority w:val="1"/>
    <w:qFormat/>
    <w:rsid w:val="00F208CE"/>
    <w:rPr>
      <w:sz w:val="22"/>
      <w:szCs w:val="22"/>
    </w:rPr>
  </w:style>
  <w:style w:type="character" w:customStyle="1" w:styleId="Char2">
    <w:name w:val="无间隔 Char"/>
    <w:basedOn w:val="a0"/>
    <w:link w:val="a6"/>
    <w:uiPriority w:val="1"/>
    <w:rsid w:val="00F208CE"/>
    <w:rPr>
      <w:sz w:val="22"/>
      <w:szCs w:val="22"/>
    </w:rPr>
  </w:style>
  <w:style w:type="paragraph" w:styleId="a7">
    <w:name w:val="Intense Quote"/>
    <w:basedOn w:val="a"/>
    <w:next w:val="a"/>
    <w:link w:val="Char3"/>
    <w:uiPriority w:val="30"/>
    <w:qFormat/>
    <w:rsid w:val="00F208CE"/>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F208CE"/>
    <w:rPr>
      <w:rFonts w:eastAsia="微软雅黑" w:cstheme="minorBidi"/>
      <w:b/>
      <w:bCs/>
      <w:i/>
      <w:iCs/>
      <w:color w:val="4F81BD"/>
      <w:kern w:val="2"/>
      <w:sz w:val="18"/>
      <w:szCs w:val="22"/>
    </w:rPr>
  </w:style>
  <w:style w:type="paragraph" w:styleId="a8">
    <w:name w:val="caption"/>
    <w:basedOn w:val="a"/>
    <w:next w:val="a"/>
    <w:uiPriority w:val="35"/>
    <w:unhideWhenUsed/>
    <w:qFormat/>
    <w:rsid w:val="00F208CE"/>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F208CE"/>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F208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F208CE"/>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F208CE"/>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F208CE"/>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F208CE"/>
    <w:pPr>
      <w:ind w:left="420"/>
      <w:jc w:val="left"/>
    </w:pPr>
    <w:rPr>
      <w:rFonts w:cstheme="minorHAnsi"/>
      <w:i/>
      <w:iCs/>
      <w:sz w:val="20"/>
      <w:szCs w:val="20"/>
    </w:rPr>
  </w:style>
  <w:style w:type="character" w:styleId="aa">
    <w:name w:val="Hyperlink"/>
    <w:basedOn w:val="a0"/>
    <w:uiPriority w:val="99"/>
    <w:unhideWhenUsed/>
    <w:rsid w:val="00F208CE"/>
    <w:rPr>
      <w:color w:val="0000FF"/>
      <w:u w:val="single"/>
    </w:rPr>
  </w:style>
  <w:style w:type="paragraph" w:styleId="40">
    <w:name w:val="toc 4"/>
    <w:basedOn w:val="a"/>
    <w:next w:val="a"/>
    <w:autoRedefine/>
    <w:uiPriority w:val="39"/>
    <w:unhideWhenUsed/>
    <w:rsid w:val="00F208CE"/>
    <w:pPr>
      <w:ind w:left="630"/>
      <w:jc w:val="left"/>
    </w:pPr>
    <w:rPr>
      <w:rFonts w:cstheme="minorHAnsi"/>
      <w:szCs w:val="18"/>
    </w:rPr>
  </w:style>
  <w:style w:type="paragraph" w:styleId="50">
    <w:name w:val="toc 5"/>
    <w:basedOn w:val="a"/>
    <w:next w:val="a"/>
    <w:autoRedefine/>
    <w:uiPriority w:val="39"/>
    <w:unhideWhenUsed/>
    <w:rsid w:val="00F208CE"/>
    <w:pPr>
      <w:ind w:left="840"/>
      <w:jc w:val="left"/>
    </w:pPr>
    <w:rPr>
      <w:rFonts w:cstheme="minorHAnsi"/>
      <w:szCs w:val="18"/>
    </w:rPr>
  </w:style>
  <w:style w:type="paragraph" w:styleId="60">
    <w:name w:val="toc 6"/>
    <w:basedOn w:val="a"/>
    <w:next w:val="a"/>
    <w:autoRedefine/>
    <w:uiPriority w:val="39"/>
    <w:unhideWhenUsed/>
    <w:rsid w:val="00F208CE"/>
    <w:pPr>
      <w:ind w:left="1050"/>
      <w:jc w:val="left"/>
    </w:pPr>
    <w:rPr>
      <w:rFonts w:cstheme="minorHAnsi"/>
      <w:szCs w:val="18"/>
    </w:rPr>
  </w:style>
  <w:style w:type="paragraph" w:styleId="70">
    <w:name w:val="toc 7"/>
    <w:basedOn w:val="a"/>
    <w:next w:val="a"/>
    <w:autoRedefine/>
    <w:uiPriority w:val="39"/>
    <w:unhideWhenUsed/>
    <w:rsid w:val="00F208CE"/>
    <w:pPr>
      <w:ind w:left="1260"/>
      <w:jc w:val="left"/>
    </w:pPr>
    <w:rPr>
      <w:rFonts w:cstheme="minorHAnsi"/>
      <w:szCs w:val="18"/>
    </w:rPr>
  </w:style>
  <w:style w:type="paragraph" w:styleId="80">
    <w:name w:val="toc 8"/>
    <w:basedOn w:val="a"/>
    <w:next w:val="a"/>
    <w:autoRedefine/>
    <w:uiPriority w:val="39"/>
    <w:unhideWhenUsed/>
    <w:rsid w:val="00F208CE"/>
    <w:pPr>
      <w:ind w:left="1470"/>
      <w:jc w:val="left"/>
    </w:pPr>
    <w:rPr>
      <w:rFonts w:cstheme="minorHAnsi"/>
      <w:szCs w:val="18"/>
    </w:rPr>
  </w:style>
  <w:style w:type="paragraph" w:styleId="90">
    <w:name w:val="toc 9"/>
    <w:basedOn w:val="a"/>
    <w:next w:val="a"/>
    <w:autoRedefine/>
    <w:uiPriority w:val="39"/>
    <w:unhideWhenUsed/>
    <w:rsid w:val="00F208CE"/>
    <w:pPr>
      <w:ind w:left="1680"/>
      <w:jc w:val="left"/>
    </w:pPr>
    <w:rPr>
      <w:rFonts w:cstheme="minorHAnsi"/>
      <w:szCs w:val="18"/>
    </w:rPr>
  </w:style>
  <w:style w:type="character" w:styleId="ab">
    <w:name w:val="Placeholder Text"/>
    <w:basedOn w:val="a0"/>
    <w:uiPriority w:val="99"/>
    <w:semiHidden/>
    <w:rsid w:val="00F208CE"/>
    <w:rPr>
      <w:color w:val="808080"/>
    </w:rPr>
  </w:style>
  <w:style w:type="paragraph" w:styleId="ac">
    <w:name w:val="Document Map"/>
    <w:basedOn w:val="a"/>
    <w:link w:val="Char4"/>
    <w:uiPriority w:val="99"/>
    <w:semiHidden/>
    <w:unhideWhenUsed/>
    <w:rsid w:val="00F208CE"/>
    <w:rPr>
      <w:rFonts w:ascii="宋体"/>
      <w:szCs w:val="18"/>
    </w:rPr>
  </w:style>
  <w:style w:type="character" w:customStyle="1" w:styleId="Char4">
    <w:name w:val="文档结构图 Char"/>
    <w:basedOn w:val="a0"/>
    <w:link w:val="ac"/>
    <w:uiPriority w:val="99"/>
    <w:semiHidden/>
    <w:rsid w:val="00F208CE"/>
    <w:rPr>
      <w:rFonts w:ascii="宋体" w:eastAsia="微软雅黑" w:hAnsiTheme="minorHAnsi" w:cstheme="minorBidi"/>
      <w:kern w:val="2"/>
      <w:sz w:val="18"/>
      <w:szCs w:val="18"/>
    </w:rPr>
  </w:style>
  <w:style w:type="paragraph" w:styleId="ad">
    <w:name w:val="Subtitle"/>
    <w:basedOn w:val="a"/>
    <w:link w:val="Char5"/>
    <w:uiPriority w:val="11"/>
    <w:qFormat/>
    <w:rsid w:val="00F208CE"/>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F208CE"/>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F208CE"/>
    <w:pPr>
      <w:widowControl/>
      <w:jc w:val="left"/>
    </w:pPr>
    <w:rPr>
      <w:color w:val="335B74" w:themeColor="text2"/>
      <w:kern w:val="0"/>
      <w:sz w:val="72"/>
      <w:szCs w:val="72"/>
    </w:rPr>
  </w:style>
  <w:style w:type="character" w:customStyle="1" w:styleId="Char6">
    <w:name w:val="标题 Char"/>
    <w:basedOn w:val="a0"/>
    <w:link w:val="ae"/>
    <w:uiPriority w:val="10"/>
    <w:rsid w:val="00F208CE"/>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F208CE"/>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F208CE"/>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F208CE"/>
    <w:pPr>
      <w:ind w:firstLineChars="200" w:firstLine="420"/>
    </w:pPr>
  </w:style>
  <w:style w:type="character" w:styleId="af2">
    <w:name w:val="page number"/>
    <w:basedOn w:val="a0"/>
    <w:uiPriority w:val="99"/>
    <w:unhideWhenUsed/>
    <w:rsid w:val="00F208CE"/>
    <w:rPr>
      <w:rFonts w:eastAsiaTheme="minorEastAsia" w:cstheme="minorBidi"/>
      <w:bCs w:val="0"/>
      <w:iCs w:val="0"/>
      <w:szCs w:val="22"/>
      <w:lang w:eastAsia="zh-CN"/>
    </w:rPr>
  </w:style>
  <w:style w:type="paragraph" w:customStyle="1" w:styleId="af3">
    <w:name w:val="文档正文"/>
    <w:link w:val="Char7"/>
    <w:qFormat/>
    <w:rsid w:val="00F208CE"/>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F208CE"/>
    <w:rPr>
      <w:rFonts w:ascii="Times New Roman" w:hAnsi="Times New Roman"/>
      <w:kern w:val="2"/>
      <w:sz w:val="21"/>
      <w:szCs w:val="24"/>
    </w:rPr>
  </w:style>
  <w:style w:type="table" w:customStyle="1" w:styleId="4-11">
    <w:name w:val="网格表 4 - 着色 11"/>
    <w:basedOn w:val="a1"/>
    <w:uiPriority w:val="49"/>
    <w:rsid w:val="00F208CE"/>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F208CE"/>
    <w:rPr>
      <w:sz w:val="21"/>
      <w:szCs w:val="21"/>
    </w:rPr>
  </w:style>
  <w:style w:type="paragraph" w:styleId="af5">
    <w:name w:val="annotation text"/>
    <w:basedOn w:val="a"/>
    <w:link w:val="Char8"/>
    <w:uiPriority w:val="99"/>
    <w:semiHidden/>
    <w:unhideWhenUsed/>
    <w:rsid w:val="00F208CE"/>
    <w:pPr>
      <w:jc w:val="left"/>
    </w:pPr>
  </w:style>
  <w:style w:type="character" w:customStyle="1" w:styleId="Char8">
    <w:name w:val="批注文字 Char"/>
    <w:basedOn w:val="a0"/>
    <w:link w:val="af5"/>
    <w:uiPriority w:val="99"/>
    <w:semiHidden/>
    <w:rsid w:val="00F208CE"/>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F208CE"/>
    <w:rPr>
      <w:b/>
      <w:bCs/>
    </w:rPr>
  </w:style>
  <w:style w:type="character" w:customStyle="1" w:styleId="Char9">
    <w:name w:val="批注主题 Char"/>
    <w:basedOn w:val="Char8"/>
    <w:link w:val="af6"/>
    <w:uiPriority w:val="99"/>
    <w:semiHidden/>
    <w:rsid w:val="00F208CE"/>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F208CE"/>
    <w:rPr>
      <w:color w:val="B26B02" w:themeColor="followedHyperlink"/>
      <w:u w:val="single"/>
    </w:rPr>
  </w:style>
  <w:style w:type="character" w:styleId="af8">
    <w:name w:val="Strong"/>
    <w:basedOn w:val="a0"/>
    <w:uiPriority w:val="22"/>
    <w:qFormat/>
    <w:rsid w:val="00F208CE"/>
    <w:rPr>
      <w:b/>
      <w:bCs/>
    </w:rPr>
  </w:style>
  <w:style w:type="table" w:customStyle="1" w:styleId="PlainTable1">
    <w:name w:val="Plain Table 1"/>
    <w:basedOn w:val="a1"/>
    <w:uiPriority w:val="41"/>
    <w:rsid w:val="00F208C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F208C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F208CE"/>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F208CE"/>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F208CE"/>
    <w:rPr>
      <w:rFonts w:ascii="Times New Roman" w:eastAsia="黑体" w:hAnsi="Times New Roman"/>
      <w:b/>
      <w:i/>
      <w:color w:val="2683C6"/>
      <w:kern w:val="2"/>
      <w:sz w:val="18"/>
      <w:szCs w:val="22"/>
    </w:rPr>
  </w:style>
  <w:style w:type="table" w:customStyle="1" w:styleId="afa">
    <w:name w:val="标题行表格样式"/>
    <w:basedOn w:val="a1"/>
    <w:uiPriority w:val="99"/>
    <w:rsid w:val="00F208CE"/>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F208CE"/>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F208CE"/>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F208CE"/>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318387-25CB-4B4F-B0D0-E818CFD12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1681</TotalTime>
  <Pages>8</Pages>
  <Words>249</Words>
  <Characters>1420</Characters>
  <Application>Microsoft Office Word</Application>
  <DocSecurity>0</DocSecurity>
  <Lines>11</Lines>
  <Paragraphs>3</Paragraphs>
  <ScaleCrop>false</ScaleCrop>
  <Company>Antiy Labs</Company>
  <LinksUpToDate>false</LinksUpToDate>
  <CharactersWithSpaces>1666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物理隔离突破技术和工具的认识和探讨</dc:title>
  <dc:subject>部门名称</dc:subject>
  <dc:creator>张家兴</dc:creator>
  <cp:lastModifiedBy>张家兴</cp:lastModifiedBy>
  <cp:revision>11</cp:revision>
  <cp:lastPrinted>2014-10-12T10:58:00Z</cp:lastPrinted>
  <dcterms:created xsi:type="dcterms:W3CDTF">2017-06-25T08:33:00Z</dcterms:created>
  <dcterms:modified xsi:type="dcterms:W3CDTF">2017-06-28T02:24:00Z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